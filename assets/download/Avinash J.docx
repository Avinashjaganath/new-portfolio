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D94F68" w14:textId="77777777" w:rsidR="00394A6D" w:rsidRDefault="00875F29">
      <w:pPr>
        <w:pStyle w:val="Title"/>
      </w:pPr>
      <w:sdt>
        <w:sdtPr>
          <w:alias w:val="Enter your name:"/>
          <w:tag w:val=""/>
          <w:id w:val="-328297061"/>
          <w:placeholder>
            <w:docPart w:val="B49490C1B6D24C4BAB56BDDB365D60FA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AF0F66">
            <w:t>Avinash J</w:t>
          </w:r>
        </w:sdtContent>
      </w:sdt>
    </w:p>
    <w:p w14:paraId="61C808C5" w14:textId="34EEB2F1" w:rsidR="00AF0F66" w:rsidRDefault="00AF0F66">
      <w:r>
        <w:t>Bangalore |9902736487</w:t>
      </w:r>
      <w:r w:rsidR="007D00B3">
        <w:t> | </w:t>
      </w:r>
      <w:r w:rsidR="00E70D15">
        <w:t>a</w:t>
      </w:r>
      <w:r>
        <w:t>vinashj40396701@gmail.com</w:t>
      </w:r>
    </w:p>
    <w:sdt>
      <w:sdtPr>
        <w:alias w:val="Objective:"/>
        <w:tag w:val="Objective:"/>
        <w:id w:val="-736782104"/>
        <w:placeholder>
          <w:docPart w:val="3766438F40524F47BFFAC22599D5DF52"/>
        </w:placeholder>
        <w:temporary/>
        <w:showingPlcHdr/>
        <w15:appearance w15:val="hidden"/>
      </w:sdtPr>
      <w:sdtContent>
        <w:p w14:paraId="52054C0D" w14:textId="77777777" w:rsidR="00394A6D" w:rsidRDefault="007D00B3">
          <w:pPr>
            <w:pStyle w:val="Heading1"/>
          </w:pPr>
          <w:r>
            <w:t>Objective</w:t>
          </w:r>
        </w:p>
      </w:sdtContent>
    </w:sdt>
    <w:p w14:paraId="30436A70" w14:textId="77777777" w:rsidR="00394A6D" w:rsidRDefault="00AF0F66" w:rsidP="00AF0F66">
      <w:pPr>
        <w:pStyle w:val="ListBullet"/>
      </w:pPr>
      <w:r>
        <w:t xml:space="preserve">I have pursed BCA graduation in SJR College with CGPA of 7.98 in 5th </w:t>
      </w:r>
      <w:proofErr w:type="gramStart"/>
      <w:r>
        <w:t>sem</w:t>
      </w:r>
      <w:proofErr w:type="gramEnd"/>
      <w:r>
        <w:t>. I have completed online Workshop on python for beginners. I have some theoretical knowledge in python, artificial intelligence and data structures and I have doubts also. So I can clear my doubt and also practice those skills. Hardworking College Student seeking employment.</w:t>
      </w:r>
    </w:p>
    <w:p w14:paraId="15FB2E8C" w14:textId="1DB2182B" w:rsidR="00857DFD" w:rsidRDefault="00875F29" w:rsidP="00857DFD">
      <w:pPr>
        <w:pStyle w:val="Heading1"/>
      </w:pPr>
      <w:sdt>
        <w:sdtPr>
          <w:alias w:val="Education:"/>
          <w:tag w:val="Education:"/>
          <w:id w:val="1513793667"/>
          <w:placeholder>
            <w:docPart w:val="ADEFDA3316574CFDAC34A9941495EF36"/>
          </w:placeholder>
          <w:temporary/>
          <w:showingPlcHdr/>
          <w15:appearance w15:val="hidden"/>
        </w:sdtPr>
        <w:sdtContent>
          <w:r w:rsidR="007D00B3">
            <w:t>Education</w:t>
          </w:r>
        </w:sdtContent>
      </w:sdt>
      <w:r w:rsidR="00AF0F66">
        <w:t xml:space="preserve"> </w:t>
      </w:r>
    </w:p>
    <w:tbl>
      <w:tblPr>
        <w:tblStyle w:val="TableGrid"/>
        <w:tblW w:w="0" w:type="auto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260"/>
        <w:gridCol w:w="3136"/>
      </w:tblGrid>
      <w:tr w:rsidR="00875F29" w14:paraId="580E6054" w14:textId="77777777" w:rsidTr="00125EC2">
        <w:tc>
          <w:tcPr>
            <w:tcW w:w="3828" w:type="dxa"/>
          </w:tcPr>
          <w:p w14:paraId="2D0D362E" w14:textId="3550A62D" w:rsidR="00857DFD" w:rsidRDefault="00857DFD" w:rsidP="00C90971">
            <w:pPr>
              <w:pStyle w:val="Heading1"/>
              <w:numPr>
                <w:ilvl w:val="0"/>
                <w:numId w:val="22"/>
              </w:numPr>
              <w:spacing w:after="0"/>
              <w:outlineLvl w:val="0"/>
            </w:pPr>
            <w:r>
              <w:t xml:space="preserve">BCA </w:t>
            </w:r>
            <w:r w:rsidR="004F37D5">
              <w:t xml:space="preserve">        </w:t>
            </w:r>
            <w:r>
              <w:t xml:space="preserve">07/2024   </w:t>
            </w:r>
          </w:p>
        </w:tc>
        <w:tc>
          <w:tcPr>
            <w:tcW w:w="3260" w:type="dxa"/>
          </w:tcPr>
          <w:p w14:paraId="6DA81575" w14:textId="06FCD893" w:rsidR="00857DFD" w:rsidRDefault="00857DFD" w:rsidP="00C90971">
            <w:pPr>
              <w:pStyle w:val="Heading1"/>
              <w:spacing w:after="0"/>
              <w:outlineLvl w:val="0"/>
            </w:pPr>
            <w:r>
              <w:t>SJR College</w:t>
            </w:r>
          </w:p>
        </w:tc>
        <w:tc>
          <w:tcPr>
            <w:tcW w:w="3136" w:type="dxa"/>
          </w:tcPr>
          <w:p w14:paraId="644C2403" w14:textId="34D253F1" w:rsidR="00857DFD" w:rsidRDefault="00857DFD" w:rsidP="00C90971">
            <w:pPr>
              <w:pStyle w:val="Heading1"/>
              <w:spacing w:before="240" w:after="0"/>
              <w:outlineLvl w:val="0"/>
            </w:pPr>
            <w:r>
              <w:t xml:space="preserve">7.98 </w:t>
            </w:r>
            <w:proofErr w:type="gramStart"/>
            <w:r>
              <w:t>CGPA</w:t>
            </w:r>
            <w:r>
              <w:rPr>
                <w:rFonts w:ascii="Trebuchet MS" w:hAnsi="Trebuchet MS"/>
              </w:rPr>
              <w:t>(</w:t>
            </w:r>
            <w:proofErr w:type="gramEnd"/>
            <w:r>
              <w:rPr>
                <w:rFonts w:ascii="Trebuchet MS" w:hAnsi="Trebuchet MS"/>
              </w:rPr>
              <w:t>till 5</w:t>
            </w:r>
            <w:r w:rsidRPr="00857DFD">
              <w:rPr>
                <w:rFonts w:ascii="Trebuchet MS" w:hAnsi="Trebuchet MS"/>
                <w:vertAlign w:val="superscript"/>
              </w:rPr>
              <w:t>th</w:t>
            </w:r>
            <w:r>
              <w:rPr>
                <w:rFonts w:ascii="Trebuchet MS" w:hAnsi="Trebuchet MS"/>
              </w:rPr>
              <w:t xml:space="preserve"> </w:t>
            </w:r>
            <w:proofErr w:type="spellStart"/>
            <w:r>
              <w:rPr>
                <w:rFonts w:ascii="Trebuchet MS" w:hAnsi="Trebuchet MS"/>
              </w:rPr>
              <w:t>sem</w:t>
            </w:r>
            <w:proofErr w:type="spellEnd"/>
            <w:r>
              <w:rPr>
                <w:rFonts w:ascii="Trebuchet MS" w:hAnsi="Trebuchet MS"/>
              </w:rPr>
              <w:t>)</w:t>
            </w:r>
          </w:p>
        </w:tc>
      </w:tr>
      <w:tr w:rsidR="00875F29" w14:paraId="7CCA780C" w14:textId="77777777" w:rsidTr="00125EC2">
        <w:trPr>
          <w:trHeight w:val="558"/>
        </w:trPr>
        <w:tc>
          <w:tcPr>
            <w:tcW w:w="3828" w:type="dxa"/>
          </w:tcPr>
          <w:p w14:paraId="71C024E3" w14:textId="13A6A588" w:rsidR="00857DFD" w:rsidRDefault="00857DFD" w:rsidP="00C90971">
            <w:pPr>
              <w:pStyle w:val="Heading1"/>
              <w:numPr>
                <w:ilvl w:val="0"/>
                <w:numId w:val="22"/>
              </w:numPr>
              <w:spacing w:after="0"/>
              <w:outlineLvl w:val="0"/>
            </w:pPr>
            <w:r>
              <w:t xml:space="preserve">PU </w:t>
            </w:r>
            <w:r w:rsidR="004F37D5">
              <w:t xml:space="preserve">           </w:t>
            </w:r>
            <w:r w:rsidR="00CD5B3D">
              <w:t>0</w:t>
            </w:r>
            <w:r>
              <w:t>7/</w:t>
            </w:r>
            <w:bookmarkStart w:id="0" w:name="_GoBack"/>
            <w:bookmarkEnd w:id="0"/>
            <w:r>
              <w:t>2021</w:t>
            </w:r>
          </w:p>
        </w:tc>
        <w:tc>
          <w:tcPr>
            <w:tcW w:w="3260" w:type="dxa"/>
          </w:tcPr>
          <w:p w14:paraId="13672190" w14:textId="77777777" w:rsidR="00857DFD" w:rsidRDefault="00857DFD" w:rsidP="00C90971">
            <w:pPr>
              <w:pStyle w:val="Heading1"/>
              <w:spacing w:after="0"/>
              <w:outlineLvl w:val="0"/>
            </w:pPr>
          </w:p>
          <w:p w14:paraId="1C0D0E9E" w14:textId="767F57F8" w:rsidR="00857DFD" w:rsidRDefault="00857DFD" w:rsidP="00C90971">
            <w:pPr>
              <w:pStyle w:val="Heading1"/>
              <w:spacing w:after="0"/>
              <w:outlineLvl w:val="0"/>
            </w:pPr>
            <w:r>
              <w:t>SJR PU College</w:t>
            </w:r>
          </w:p>
        </w:tc>
        <w:tc>
          <w:tcPr>
            <w:tcW w:w="3136" w:type="dxa"/>
          </w:tcPr>
          <w:p w14:paraId="0E5EA9F3" w14:textId="77777777" w:rsidR="00857DFD" w:rsidRDefault="00857DFD" w:rsidP="00C90971">
            <w:pPr>
              <w:pStyle w:val="Heading1"/>
              <w:spacing w:after="0"/>
              <w:outlineLvl w:val="0"/>
            </w:pPr>
          </w:p>
          <w:p w14:paraId="3BF68EA1" w14:textId="60AA95A2" w:rsidR="00857DFD" w:rsidRDefault="00857DFD" w:rsidP="00C90971">
            <w:pPr>
              <w:pStyle w:val="Heading1"/>
              <w:spacing w:after="0"/>
              <w:outlineLvl w:val="0"/>
            </w:pPr>
            <w:r>
              <w:t>64.5%</w:t>
            </w:r>
          </w:p>
        </w:tc>
      </w:tr>
      <w:tr w:rsidR="00875F29" w14:paraId="0F450F60" w14:textId="77777777" w:rsidTr="00125EC2">
        <w:tc>
          <w:tcPr>
            <w:tcW w:w="3828" w:type="dxa"/>
          </w:tcPr>
          <w:p w14:paraId="3A25CB07" w14:textId="7802689A" w:rsidR="00857DFD" w:rsidRDefault="00857DFD" w:rsidP="00C90971">
            <w:pPr>
              <w:pStyle w:val="Heading1"/>
              <w:numPr>
                <w:ilvl w:val="0"/>
                <w:numId w:val="22"/>
              </w:numPr>
              <w:spacing w:after="0"/>
              <w:outlineLvl w:val="0"/>
            </w:pPr>
            <w:r>
              <w:t xml:space="preserve">SSLC </w:t>
            </w:r>
            <w:r w:rsidR="004F37D5">
              <w:t xml:space="preserve">       </w:t>
            </w:r>
            <w:r>
              <w:t>04/2019</w:t>
            </w:r>
          </w:p>
        </w:tc>
        <w:tc>
          <w:tcPr>
            <w:tcW w:w="3260" w:type="dxa"/>
          </w:tcPr>
          <w:p w14:paraId="0B3B5733" w14:textId="77777777" w:rsidR="00857DFD" w:rsidRDefault="00857DFD" w:rsidP="00C90971">
            <w:pPr>
              <w:pStyle w:val="Heading1"/>
              <w:spacing w:after="0"/>
              <w:outlineLvl w:val="0"/>
            </w:pPr>
          </w:p>
          <w:p w14:paraId="1EFBDE68" w14:textId="7E8CEFDA" w:rsidR="00857DFD" w:rsidRDefault="00857DFD" w:rsidP="00C90971">
            <w:pPr>
              <w:pStyle w:val="Heading1"/>
              <w:spacing w:after="0"/>
              <w:outlineLvl w:val="0"/>
            </w:pPr>
            <w:r>
              <w:t>Seshadripuram High School</w:t>
            </w:r>
          </w:p>
        </w:tc>
        <w:tc>
          <w:tcPr>
            <w:tcW w:w="3136" w:type="dxa"/>
          </w:tcPr>
          <w:p w14:paraId="22015381" w14:textId="77777777" w:rsidR="00857DFD" w:rsidRDefault="00857DFD" w:rsidP="00C90971">
            <w:pPr>
              <w:pStyle w:val="Heading1"/>
              <w:spacing w:after="0"/>
              <w:outlineLvl w:val="0"/>
            </w:pPr>
          </w:p>
          <w:p w14:paraId="3F8FEB5C" w14:textId="27ED37E2" w:rsidR="00857DFD" w:rsidRDefault="00857DFD" w:rsidP="00C90971">
            <w:pPr>
              <w:pStyle w:val="Heading1"/>
              <w:spacing w:after="0"/>
              <w:outlineLvl w:val="0"/>
            </w:pPr>
            <w:r>
              <w:t>63.84%</w:t>
            </w:r>
          </w:p>
        </w:tc>
      </w:tr>
    </w:tbl>
    <w:p w14:paraId="4335B5AC" w14:textId="77777777" w:rsidR="00D912C8" w:rsidRDefault="00D912C8" w:rsidP="00D912C8">
      <w:pPr>
        <w:pStyle w:val="Heading1"/>
      </w:pPr>
    </w:p>
    <w:p w14:paraId="66AB11EA" w14:textId="3A76EA8F" w:rsidR="00125EC2" w:rsidRDefault="002B6CD3" w:rsidP="002B6CD3">
      <w:pPr>
        <w:pStyle w:val="Heading1"/>
      </w:pPr>
      <w:r>
        <w:t>Skills</w:t>
      </w:r>
    </w:p>
    <w:p w14:paraId="432BCAA0" w14:textId="7B715E59" w:rsidR="00125EC2" w:rsidRDefault="002B6CD3" w:rsidP="00C90971">
      <w:pPr>
        <w:pStyle w:val="Heading1"/>
        <w:numPr>
          <w:ilvl w:val="0"/>
          <w:numId w:val="23"/>
        </w:numPr>
        <w:spacing w:after="0"/>
      </w:pPr>
      <w:r>
        <w:t>Java - oops concept.</w:t>
      </w:r>
    </w:p>
    <w:p w14:paraId="666495BE" w14:textId="702F97D8" w:rsidR="00125EC2" w:rsidRDefault="00125EC2" w:rsidP="00C90971">
      <w:pPr>
        <w:pStyle w:val="Heading1"/>
        <w:numPr>
          <w:ilvl w:val="0"/>
          <w:numId w:val="23"/>
        </w:numPr>
        <w:spacing w:after="0"/>
      </w:pPr>
      <w:r>
        <w:t>Python</w:t>
      </w:r>
      <w:r w:rsidR="002B6CD3">
        <w:t xml:space="preserve"> – libraries like pandas, sklearn and matplolib.</w:t>
      </w:r>
    </w:p>
    <w:p w14:paraId="6E4C28B9" w14:textId="5CB46D05" w:rsidR="00125EC2" w:rsidRDefault="002B6CD3" w:rsidP="00C90971">
      <w:pPr>
        <w:pStyle w:val="Heading1"/>
        <w:numPr>
          <w:ilvl w:val="0"/>
          <w:numId w:val="23"/>
        </w:numPr>
        <w:spacing w:after="0"/>
      </w:pPr>
      <w:r>
        <w:t>C, C++ - structure and syntaxes.</w:t>
      </w:r>
    </w:p>
    <w:p w14:paraId="4021DC62" w14:textId="0B584E5A" w:rsidR="002B6CD3" w:rsidRDefault="002B6CD3" w:rsidP="00C90971">
      <w:pPr>
        <w:pStyle w:val="Heading1"/>
        <w:numPr>
          <w:ilvl w:val="0"/>
          <w:numId w:val="23"/>
        </w:numPr>
        <w:spacing w:after="0"/>
      </w:pPr>
      <w:r>
        <w:t>HTML – basic tag and structures.</w:t>
      </w:r>
    </w:p>
    <w:p w14:paraId="459F09DB" w14:textId="3B7B7C32" w:rsidR="002B6CD3" w:rsidRDefault="002B6CD3" w:rsidP="00C90971">
      <w:pPr>
        <w:pStyle w:val="Heading1"/>
        <w:numPr>
          <w:ilvl w:val="0"/>
          <w:numId w:val="23"/>
        </w:numPr>
        <w:spacing w:after="0"/>
      </w:pPr>
      <w:r>
        <w:t>CSS – styling and transition animation.</w:t>
      </w:r>
    </w:p>
    <w:p w14:paraId="518373FB" w14:textId="4C43C638" w:rsidR="002B6CD3" w:rsidRDefault="002B6CD3" w:rsidP="00C90971">
      <w:pPr>
        <w:pStyle w:val="Heading1"/>
        <w:numPr>
          <w:ilvl w:val="0"/>
          <w:numId w:val="23"/>
        </w:numPr>
        <w:spacing w:after="0"/>
      </w:pPr>
      <w:r>
        <w:t>JavaScript – basic about the java script.</w:t>
      </w:r>
    </w:p>
    <w:p w14:paraId="5E425637" w14:textId="29BD8E9B" w:rsidR="00125EC2" w:rsidRDefault="00125EC2" w:rsidP="00C90971">
      <w:pPr>
        <w:pStyle w:val="Heading1"/>
      </w:pPr>
    </w:p>
    <w:p w14:paraId="6EF7F73D" w14:textId="77777777" w:rsidR="00C90971" w:rsidRDefault="00C90971" w:rsidP="00C90971">
      <w:pPr>
        <w:pStyle w:val="Heading1"/>
      </w:pPr>
    </w:p>
    <w:p w14:paraId="28259F97" w14:textId="5D05B0DE" w:rsidR="002B6CD3" w:rsidRDefault="002B6CD3" w:rsidP="002B6CD3">
      <w:pPr>
        <w:pStyle w:val="Heading1"/>
      </w:pPr>
      <w:r>
        <w:t>Project</w:t>
      </w:r>
    </w:p>
    <w:p w14:paraId="6CBB347E" w14:textId="72B5CC70" w:rsidR="002B6CD3" w:rsidRDefault="002B6CD3" w:rsidP="002B6CD3">
      <w:pPr>
        <w:pStyle w:val="ListBullet"/>
        <w:numPr>
          <w:ilvl w:val="0"/>
          <w:numId w:val="24"/>
        </w:numPr>
        <w:rPr>
          <w:b/>
          <w:sz w:val="24"/>
        </w:rPr>
      </w:pPr>
      <w:r w:rsidRPr="002B6CD3">
        <w:rPr>
          <w:b/>
          <w:sz w:val="24"/>
        </w:rPr>
        <w:t>PYTHON</w:t>
      </w:r>
    </w:p>
    <w:p w14:paraId="7ADAF3C5" w14:textId="416EFFA1" w:rsidR="002B6CD3" w:rsidRDefault="00C90971" w:rsidP="00C90971">
      <w:pPr>
        <w:pStyle w:val="ListBullet"/>
        <w:numPr>
          <w:ilvl w:val="0"/>
          <w:numId w:val="25"/>
        </w:numPr>
        <w:spacing w:after="0"/>
        <w:rPr>
          <w:b/>
          <w:sz w:val="24"/>
        </w:rPr>
      </w:pPr>
      <w:r w:rsidRPr="002B6CD3">
        <w:rPr>
          <w:b/>
          <w:sz w:val="24"/>
        </w:rPr>
        <w:t>Snake</w:t>
      </w:r>
      <w:r w:rsidR="002B6CD3" w:rsidRPr="002B6CD3">
        <w:rPr>
          <w:b/>
          <w:sz w:val="24"/>
        </w:rPr>
        <w:t xml:space="preserve"> game, using packages </w:t>
      </w:r>
      <w:r w:rsidRPr="002B6CD3">
        <w:rPr>
          <w:b/>
          <w:sz w:val="24"/>
        </w:rPr>
        <w:t>ran</w:t>
      </w:r>
      <w:r>
        <w:rPr>
          <w:b/>
          <w:sz w:val="24"/>
        </w:rPr>
        <w:t>dom, time.</w:t>
      </w:r>
    </w:p>
    <w:p w14:paraId="5F314855" w14:textId="14725B02" w:rsidR="002B6CD3" w:rsidRPr="002B6CD3" w:rsidRDefault="00C90971" w:rsidP="00C90971">
      <w:pPr>
        <w:pStyle w:val="ListBullet"/>
        <w:numPr>
          <w:ilvl w:val="0"/>
          <w:numId w:val="25"/>
        </w:numPr>
        <w:spacing w:after="0"/>
        <w:rPr>
          <w:b/>
          <w:sz w:val="24"/>
        </w:rPr>
      </w:pPr>
      <w:r w:rsidRPr="002B6CD3">
        <w:rPr>
          <w:b/>
          <w:sz w:val="24"/>
        </w:rPr>
        <w:t>Stone</w:t>
      </w:r>
      <w:r w:rsidR="002B6CD3" w:rsidRPr="002B6CD3">
        <w:rPr>
          <w:b/>
          <w:sz w:val="24"/>
        </w:rPr>
        <w:t xml:space="preserve"> paper scissor game, using packages</w:t>
      </w:r>
      <w:r>
        <w:rPr>
          <w:b/>
          <w:sz w:val="24"/>
        </w:rPr>
        <w:t>.</w:t>
      </w:r>
    </w:p>
    <w:p w14:paraId="48BEC9BE" w14:textId="119E743F" w:rsidR="002B6CD3" w:rsidRDefault="00C90971" w:rsidP="00C90971">
      <w:pPr>
        <w:pStyle w:val="ListBullet"/>
        <w:numPr>
          <w:ilvl w:val="0"/>
          <w:numId w:val="25"/>
        </w:numPr>
        <w:spacing w:after="0"/>
        <w:rPr>
          <w:b/>
          <w:sz w:val="24"/>
        </w:rPr>
      </w:pPr>
      <w:r w:rsidRPr="002B6CD3">
        <w:rPr>
          <w:b/>
          <w:sz w:val="24"/>
        </w:rPr>
        <w:t>Calculator</w:t>
      </w:r>
      <w:r w:rsidR="002B6CD3" w:rsidRPr="002B6CD3">
        <w:rPr>
          <w:b/>
          <w:sz w:val="24"/>
        </w:rPr>
        <w:t xml:space="preserve">, with operations like add, subtract, </w:t>
      </w:r>
      <w:r w:rsidRPr="002B6CD3">
        <w:rPr>
          <w:b/>
          <w:sz w:val="24"/>
        </w:rPr>
        <w:t>and divide</w:t>
      </w:r>
      <w:r w:rsidR="002B6CD3" w:rsidRPr="002B6CD3">
        <w:rPr>
          <w:b/>
          <w:sz w:val="24"/>
        </w:rPr>
        <w:t>, multiplication</w:t>
      </w:r>
      <w:r>
        <w:rPr>
          <w:b/>
          <w:sz w:val="24"/>
        </w:rPr>
        <w:t>.</w:t>
      </w:r>
    </w:p>
    <w:p w14:paraId="0492117E" w14:textId="7F3C9899" w:rsidR="002B6CD3" w:rsidRDefault="002B6CD3" w:rsidP="002B6CD3">
      <w:pPr>
        <w:pStyle w:val="ListBullet"/>
        <w:numPr>
          <w:ilvl w:val="0"/>
          <w:numId w:val="24"/>
        </w:numPr>
        <w:rPr>
          <w:b/>
          <w:sz w:val="24"/>
        </w:rPr>
      </w:pPr>
      <w:r>
        <w:rPr>
          <w:b/>
          <w:sz w:val="24"/>
        </w:rPr>
        <w:t>JAVA</w:t>
      </w:r>
    </w:p>
    <w:p w14:paraId="0925AD38" w14:textId="098C2BFD" w:rsidR="00C90971" w:rsidRDefault="00C90971" w:rsidP="00C90971">
      <w:pPr>
        <w:pStyle w:val="ListBullet"/>
        <w:numPr>
          <w:ilvl w:val="0"/>
          <w:numId w:val="27"/>
        </w:numPr>
        <w:spacing w:after="0"/>
        <w:rPr>
          <w:b/>
          <w:sz w:val="24"/>
        </w:rPr>
      </w:pPr>
      <w:r w:rsidRPr="002B6CD3">
        <w:rPr>
          <w:b/>
          <w:sz w:val="24"/>
        </w:rPr>
        <w:t>Currency</w:t>
      </w:r>
      <w:r>
        <w:rPr>
          <w:b/>
          <w:sz w:val="24"/>
        </w:rPr>
        <w:t xml:space="preserve"> </w:t>
      </w:r>
      <w:r w:rsidRPr="002B6CD3">
        <w:rPr>
          <w:b/>
          <w:sz w:val="24"/>
        </w:rPr>
        <w:t>convertor</w:t>
      </w:r>
      <w:r>
        <w:rPr>
          <w:b/>
          <w:sz w:val="24"/>
        </w:rPr>
        <w:t>.</w:t>
      </w:r>
    </w:p>
    <w:p w14:paraId="724ED265" w14:textId="75219ED2" w:rsidR="00C90971" w:rsidRPr="002B6CD3" w:rsidRDefault="00C90971" w:rsidP="00C90971">
      <w:pPr>
        <w:pStyle w:val="ListBullet"/>
        <w:numPr>
          <w:ilvl w:val="0"/>
          <w:numId w:val="27"/>
        </w:numPr>
        <w:spacing w:after="0"/>
        <w:rPr>
          <w:b/>
          <w:sz w:val="24"/>
        </w:rPr>
      </w:pPr>
      <w:r w:rsidRPr="00C90971">
        <w:rPr>
          <w:b/>
          <w:sz w:val="24"/>
        </w:rPr>
        <w:t xml:space="preserve">Tic </w:t>
      </w:r>
      <w:proofErr w:type="spellStart"/>
      <w:r>
        <w:rPr>
          <w:b/>
          <w:sz w:val="24"/>
        </w:rPr>
        <w:t>Tac</w:t>
      </w:r>
      <w:proofErr w:type="spellEnd"/>
      <w:r>
        <w:rPr>
          <w:b/>
          <w:sz w:val="24"/>
        </w:rPr>
        <w:t xml:space="preserve"> T</w:t>
      </w:r>
      <w:r w:rsidRPr="00C90971">
        <w:rPr>
          <w:b/>
          <w:sz w:val="24"/>
        </w:rPr>
        <w:t>oe game</w:t>
      </w:r>
      <w:r>
        <w:rPr>
          <w:b/>
          <w:sz w:val="24"/>
        </w:rPr>
        <w:t>.</w:t>
      </w:r>
    </w:p>
    <w:p w14:paraId="6BB9D4B3" w14:textId="77777777" w:rsidR="002B6CD3" w:rsidRDefault="002B6CD3" w:rsidP="00C90971">
      <w:pPr>
        <w:pStyle w:val="ListBullet"/>
        <w:numPr>
          <w:ilvl w:val="0"/>
          <w:numId w:val="0"/>
        </w:numPr>
        <w:ind w:left="1440"/>
        <w:rPr>
          <w:b/>
          <w:sz w:val="24"/>
        </w:rPr>
      </w:pPr>
    </w:p>
    <w:p w14:paraId="273D8C50" w14:textId="774E7D4C" w:rsidR="002B6CD3" w:rsidRDefault="002B6CD3" w:rsidP="002B6CD3">
      <w:pPr>
        <w:pStyle w:val="ListBullet"/>
        <w:numPr>
          <w:ilvl w:val="0"/>
          <w:numId w:val="24"/>
        </w:numPr>
        <w:rPr>
          <w:b/>
          <w:sz w:val="24"/>
        </w:rPr>
      </w:pPr>
      <w:r>
        <w:rPr>
          <w:b/>
          <w:sz w:val="24"/>
        </w:rPr>
        <w:t>WEB APPICATION</w:t>
      </w:r>
    </w:p>
    <w:p w14:paraId="7F7E5940" w14:textId="3AFE66DC" w:rsidR="00C90971" w:rsidRDefault="00C90971" w:rsidP="00C90971">
      <w:pPr>
        <w:pStyle w:val="ListBullet"/>
        <w:numPr>
          <w:ilvl w:val="0"/>
          <w:numId w:val="29"/>
        </w:numPr>
        <w:spacing w:after="0"/>
        <w:rPr>
          <w:b/>
          <w:sz w:val="24"/>
        </w:rPr>
      </w:pPr>
      <w:r>
        <w:rPr>
          <w:b/>
          <w:sz w:val="24"/>
        </w:rPr>
        <w:t>Portfolio Web Application.</w:t>
      </w:r>
    </w:p>
    <w:p w14:paraId="146F7DDC" w14:textId="19D391CD" w:rsidR="00C90971" w:rsidRDefault="00C90971" w:rsidP="00C90971">
      <w:pPr>
        <w:pStyle w:val="ListBullet"/>
        <w:numPr>
          <w:ilvl w:val="0"/>
          <w:numId w:val="29"/>
        </w:numPr>
        <w:spacing w:after="0"/>
        <w:rPr>
          <w:b/>
          <w:sz w:val="24"/>
        </w:rPr>
      </w:pPr>
      <w:r w:rsidRPr="00C90971">
        <w:rPr>
          <w:b/>
          <w:sz w:val="24"/>
        </w:rPr>
        <w:t>Hotel Bill Web</w:t>
      </w:r>
      <w:r>
        <w:rPr>
          <w:b/>
          <w:sz w:val="24"/>
        </w:rPr>
        <w:t xml:space="preserve"> Application.</w:t>
      </w:r>
      <w:r w:rsidRPr="00C90971">
        <w:rPr>
          <w:b/>
          <w:sz w:val="24"/>
        </w:rPr>
        <w:t xml:space="preserve"> </w:t>
      </w:r>
    </w:p>
    <w:p w14:paraId="6A23B7C9" w14:textId="5E970DDB" w:rsidR="00C90971" w:rsidRPr="002B6CD3" w:rsidRDefault="00C90971" w:rsidP="00C90971">
      <w:pPr>
        <w:pStyle w:val="ListBullet"/>
        <w:numPr>
          <w:ilvl w:val="0"/>
          <w:numId w:val="29"/>
        </w:numPr>
        <w:spacing w:after="0"/>
        <w:rPr>
          <w:b/>
          <w:sz w:val="24"/>
        </w:rPr>
      </w:pPr>
      <w:r w:rsidRPr="00C90971">
        <w:rPr>
          <w:b/>
          <w:sz w:val="24"/>
        </w:rPr>
        <w:t>Student Attendance</w:t>
      </w:r>
      <w:r>
        <w:rPr>
          <w:b/>
          <w:sz w:val="24"/>
        </w:rPr>
        <w:t>.</w:t>
      </w:r>
    </w:p>
    <w:sectPr w:rsidR="00C90971" w:rsidRPr="002B6CD3" w:rsidSect="00374627">
      <w:footerReference w:type="default" r:id="rId8"/>
      <w:pgSz w:w="12240" w:h="15840"/>
      <w:pgMar w:top="1008" w:right="1008" w:bottom="1152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D8A2D33" w14:textId="77777777" w:rsidR="0095575D" w:rsidRDefault="0095575D">
      <w:pPr>
        <w:spacing w:after="0"/>
      </w:pPr>
      <w:r>
        <w:separator/>
      </w:r>
    </w:p>
  </w:endnote>
  <w:endnote w:type="continuationSeparator" w:id="0">
    <w:p w14:paraId="64198144" w14:textId="77777777" w:rsidR="0095575D" w:rsidRDefault="0095575D">
      <w:pPr>
        <w:spacing w:after="0"/>
      </w:pPr>
      <w:r>
        <w:continuationSeparator/>
      </w:r>
    </w:p>
  </w:endnote>
  <w:endnote w:type="continuationNotice" w:id="1">
    <w:p w14:paraId="0D4A629D" w14:textId="77777777" w:rsidR="0095575D" w:rsidRDefault="0095575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9B33B0" w14:textId="77777777" w:rsidR="0095575D" w:rsidRDefault="0095575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9097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9CA0CE1" w14:textId="77777777" w:rsidR="0095575D" w:rsidRDefault="0095575D">
      <w:pPr>
        <w:spacing w:after="0"/>
      </w:pPr>
      <w:r>
        <w:separator/>
      </w:r>
    </w:p>
  </w:footnote>
  <w:footnote w:type="continuationSeparator" w:id="0">
    <w:p w14:paraId="3D19DD3D" w14:textId="77777777" w:rsidR="0095575D" w:rsidRDefault="0095575D">
      <w:pPr>
        <w:spacing w:after="0"/>
      </w:pPr>
      <w:r>
        <w:continuationSeparator/>
      </w:r>
    </w:p>
  </w:footnote>
  <w:footnote w:type="continuationNotice" w:id="1">
    <w:p w14:paraId="2B04935D" w14:textId="77777777" w:rsidR="0095575D" w:rsidRDefault="0095575D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FD896E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21D4E77"/>
    <w:multiLevelType w:val="hybridMultilevel"/>
    <w:tmpl w:val="27CE696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3341B29"/>
    <w:multiLevelType w:val="hybridMultilevel"/>
    <w:tmpl w:val="7A5443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145E17C8"/>
    <w:multiLevelType w:val="hybridMultilevel"/>
    <w:tmpl w:val="16E0D8E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1EDC0372"/>
    <w:multiLevelType w:val="hybridMultilevel"/>
    <w:tmpl w:val="D8ACCF8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7D55E1C"/>
    <w:multiLevelType w:val="hybridMultilevel"/>
    <w:tmpl w:val="6A2C7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6">
    <w:nsid w:val="40344BB6"/>
    <w:multiLevelType w:val="hybridMultilevel"/>
    <w:tmpl w:val="ABE4D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B40150"/>
    <w:multiLevelType w:val="hybridMultilevel"/>
    <w:tmpl w:val="1B3AEF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7CC1AA5"/>
    <w:multiLevelType w:val="hybridMultilevel"/>
    <w:tmpl w:val="A2121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31B43C6"/>
    <w:multiLevelType w:val="hybridMultilevel"/>
    <w:tmpl w:val="9CDE93DC"/>
    <w:lvl w:ilvl="0" w:tplc="40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1">
    <w:nsid w:val="7FB400D6"/>
    <w:multiLevelType w:val="hybridMultilevel"/>
    <w:tmpl w:val="7904EF1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9"/>
  </w:num>
  <w:num w:numId="20">
    <w:abstractNumId w:val="18"/>
  </w:num>
  <w:num w:numId="21">
    <w:abstractNumId w:val="16"/>
  </w:num>
  <w:num w:numId="22">
    <w:abstractNumId w:val="10"/>
  </w:num>
  <w:num w:numId="23">
    <w:abstractNumId w:val="11"/>
  </w:num>
  <w:num w:numId="24">
    <w:abstractNumId w:val="14"/>
  </w:num>
  <w:num w:numId="25">
    <w:abstractNumId w:val="21"/>
  </w:num>
  <w:num w:numId="26">
    <w:abstractNumId w:val="12"/>
  </w:num>
  <w:num w:numId="27">
    <w:abstractNumId w:val="20"/>
  </w:num>
  <w:num w:numId="28">
    <w:abstractNumId w:val="17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F66"/>
    <w:rsid w:val="00077D38"/>
    <w:rsid w:val="00125EC2"/>
    <w:rsid w:val="001A0E61"/>
    <w:rsid w:val="00257C73"/>
    <w:rsid w:val="00271C15"/>
    <w:rsid w:val="002B6CD3"/>
    <w:rsid w:val="00374627"/>
    <w:rsid w:val="00394A6D"/>
    <w:rsid w:val="003F19B9"/>
    <w:rsid w:val="004476A1"/>
    <w:rsid w:val="0048201D"/>
    <w:rsid w:val="004F37D5"/>
    <w:rsid w:val="005114E7"/>
    <w:rsid w:val="00524A80"/>
    <w:rsid w:val="005E5E55"/>
    <w:rsid w:val="00616068"/>
    <w:rsid w:val="006E401C"/>
    <w:rsid w:val="0077621B"/>
    <w:rsid w:val="007963CE"/>
    <w:rsid w:val="007D00B3"/>
    <w:rsid w:val="00857DFD"/>
    <w:rsid w:val="00875F29"/>
    <w:rsid w:val="008916B6"/>
    <w:rsid w:val="008E10EB"/>
    <w:rsid w:val="0095575D"/>
    <w:rsid w:val="009763C8"/>
    <w:rsid w:val="00A8131A"/>
    <w:rsid w:val="00AF0F66"/>
    <w:rsid w:val="00B24288"/>
    <w:rsid w:val="00B449A4"/>
    <w:rsid w:val="00B769EE"/>
    <w:rsid w:val="00C57E43"/>
    <w:rsid w:val="00C72B59"/>
    <w:rsid w:val="00C90971"/>
    <w:rsid w:val="00CB54E7"/>
    <w:rsid w:val="00CC75DB"/>
    <w:rsid w:val="00CD5B3D"/>
    <w:rsid w:val="00D33143"/>
    <w:rsid w:val="00D50BDF"/>
    <w:rsid w:val="00D56207"/>
    <w:rsid w:val="00D765AF"/>
    <w:rsid w:val="00D912C8"/>
    <w:rsid w:val="00DD4208"/>
    <w:rsid w:val="00E70D15"/>
    <w:rsid w:val="00E71F45"/>
    <w:rsid w:val="00E755D6"/>
    <w:rsid w:val="00EA2B92"/>
    <w:rsid w:val="00FB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748F06"/>
  <w15:chartTrackingRefBased/>
  <w15:docId w15:val="{65A0C7D1-DE25-4D39-919C-F7976EB4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2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Borders>
        <w:top w:val="single" w:sz="4" w:space="0" w:color="141414" w:themeColor="accent1"/>
        <w:bottom w:val="single" w:sz="4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Borders>
        <w:top w:val="single" w:sz="4" w:space="0" w:color="B2B2B2" w:themeColor="accent2"/>
        <w:bottom w:val="single" w:sz="4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Borders>
        <w:top w:val="single" w:sz="4" w:space="0" w:color="969696" w:themeColor="accent3"/>
        <w:bottom w:val="single" w:sz="4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Borders>
        <w:top w:val="single" w:sz="4" w:space="0" w:color="808080" w:themeColor="accent4"/>
        <w:bottom w:val="single" w:sz="4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Borders>
        <w:top w:val="single" w:sz="4" w:space="0" w:color="5F5F5F" w:themeColor="accent5"/>
        <w:bottom w:val="single" w:sz="4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Borders>
        <w:top w:val="single" w:sz="4" w:space="0" w:color="4D4D4D" w:themeColor="accent6"/>
        <w:bottom w:val="single" w:sz="4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bottom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bottom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bottom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bottom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bottom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bottom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49490C1B6D24C4BAB56BDDB365D60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C227A-1B81-4074-83D2-D538CF01FC5D}"/>
      </w:docPartPr>
      <w:docPartBody>
        <w:p w:rsidR="00000000" w:rsidRDefault="00D45D41">
          <w:pPr>
            <w:pStyle w:val="B49490C1B6D24C4BAB56BDDB365D60FA"/>
          </w:pPr>
          <w:r>
            <w:t>Your Name</w:t>
          </w:r>
        </w:p>
      </w:docPartBody>
    </w:docPart>
    <w:docPart>
      <w:docPartPr>
        <w:name w:val="3766438F40524F47BFFAC22599D5D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6B132-BE29-4ECA-A562-0003B0083801}"/>
      </w:docPartPr>
      <w:docPartBody>
        <w:p w:rsidR="00000000" w:rsidRDefault="00D45D41">
          <w:pPr>
            <w:pStyle w:val="3766438F40524F47BFFAC22599D5DF52"/>
          </w:pPr>
          <w:r>
            <w:t>Objective</w:t>
          </w:r>
        </w:p>
      </w:docPartBody>
    </w:docPart>
    <w:docPart>
      <w:docPartPr>
        <w:name w:val="ADEFDA3316574CFDAC34A9941495E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02577-7D62-4409-B5C7-056A234C15F4}"/>
      </w:docPartPr>
      <w:docPartBody>
        <w:p w:rsidR="00000000" w:rsidRDefault="00D45D41">
          <w:pPr>
            <w:pStyle w:val="ADEFDA3316574CFDAC34A9941495EF36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D41"/>
    <w:rsid w:val="00D4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9490C1B6D24C4BAB56BDDB365D60FA">
    <w:name w:val="B49490C1B6D24C4BAB56BDDB365D60FA"/>
  </w:style>
  <w:style w:type="paragraph" w:customStyle="1" w:styleId="6A78939629A342E28EE4FD9125EA43F1">
    <w:name w:val="6A78939629A342E28EE4FD9125EA43F1"/>
  </w:style>
  <w:style w:type="paragraph" w:customStyle="1" w:styleId="5FB32D0A41644DF9B50F3C2EEFE62402">
    <w:name w:val="5FB32D0A41644DF9B50F3C2EEFE62402"/>
  </w:style>
  <w:style w:type="paragraph" w:customStyle="1" w:styleId="C0A2953C1F2A4C249DDD6380E0E2F580">
    <w:name w:val="C0A2953C1F2A4C249DDD6380E0E2F580"/>
  </w:style>
  <w:style w:type="paragraph" w:customStyle="1" w:styleId="B1DC03BC05B04E5BB51C5CB479D3455F">
    <w:name w:val="B1DC03BC05B04E5BB51C5CB479D3455F"/>
  </w:style>
  <w:style w:type="paragraph" w:customStyle="1" w:styleId="3766438F40524F47BFFAC22599D5DF52">
    <w:name w:val="3766438F40524F47BFFAC22599D5DF52"/>
  </w:style>
  <w:style w:type="paragraph" w:customStyle="1" w:styleId="BCD625CD5C644B8A8C80B1D73D1ADF80">
    <w:name w:val="BCD625CD5C644B8A8C80B1D73D1ADF80"/>
  </w:style>
  <w:style w:type="paragraph" w:customStyle="1" w:styleId="ADEFDA3316574CFDAC34A9941495EF36">
    <w:name w:val="ADEFDA3316574CFDAC34A9941495EF36"/>
  </w:style>
  <w:style w:type="paragraph" w:customStyle="1" w:styleId="30C27B83D7714ECFA92DD2FF3556202B">
    <w:name w:val="30C27B83D7714ECFA92DD2FF3556202B"/>
  </w:style>
  <w:style w:type="paragraph" w:customStyle="1" w:styleId="EFFF88BB56214F8D87D0F4C6D9857925">
    <w:name w:val="EFFF88BB56214F8D87D0F4C6D9857925"/>
  </w:style>
  <w:style w:type="paragraph" w:customStyle="1" w:styleId="3F966DE06A374B4F9E3ECCE0BA67CDFD">
    <w:name w:val="3F966DE06A374B4F9E3ECCE0BA67CDFD"/>
  </w:style>
  <w:style w:type="paragraph" w:customStyle="1" w:styleId="6BB37E33C6F94ADFA2AA8B6C00ABDA02">
    <w:name w:val="6BB37E33C6F94ADFA2AA8B6C00ABDA02"/>
  </w:style>
  <w:style w:type="paragraph" w:customStyle="1" w:styleId="C464EA3783B741369968FCCDE690E9B4">
    <w:name w:val="C464EA3783B741369968FCCDE690E9B4"/>
  </w:style>
  <w:style w:type="paragraph" w:customStyle="1" w:styleId="7071A25CE1F74F10B060E9173A19143B">
    <w:name w:val="7071A25CE1F74F10B060E9173A19143B"/>
  </w:style>
  <w:style w:type="paragraph" w:customStyle="1" w:styleId="3A97BBFC998D459BB802D061DE661000">
    <w:name w:val="3A97BBFC998D459BB802D061DE661000"/>
  </w:style>
  <w:style w:type="paragraph" w:customStyle="1" w:styleId="0A3028F383E7452E97F7120F98CF4422">
    <w:name w:val="0A3028F383E7452E97F7120F98CF4422"/>
  </w:style>
  <w:style w:type="paragraph" w:customStyle="1" w:styleId="7EB2C045BAA4458FA9DE5BD8531FD5FD">
    <w:name w:val="7EB2C045BAA4458FA9DE5BD8531FD5FD"/>
  </w:style>
  <w:style w:type="paragraph" w:customStyle="1" w:styleId="63DA676A696D449683312D5F01B7C125">
    <w:name w:val="63DA676A696D449683312D5F01B7C125"/>
  </w:style>
  <w:style w:type="paragraph" w:customStyle="1" w:styleId="EB980DBF65B34D79ABE6180186584616">
    <w:name w:val="EB980DBF65B34D79ABE6180186584616"/>
  </w:style>
  <w:style w:type="paragraph" w:customStyle="1" w:styleId="E276624A8931458DB76EBF7950CE9B34">
    <w:name w:val="E276624A8931458DB76EBF7950CE9B34"/>
  </w:style>
  <w:style w:type="paragraph" w:customStyle="1" w:styleId="E50C5596B40341629F2AD44160D8A508">
    <w:name w:val="E50C5596B40341629F2AD44160D8A508"/>
  </w:style>
  <w:style w:type="paragraph" w:customStyle="1" w:styleId="5235E0FE030B41BEB4CDA1A89D6CD463">
    <w:name w:val="5235E0FE030B41BEB4CDA1A89D6CD463"/>
  </w:style>
  <w:style w:type="paragraph" w:customStyle="1" w:styleId="F529C268A4D24C62A822D4F3254A970F">
    <w:name w:val="F529C268A4D24C62A822D4F3254A970F"/>
  </w:style>
  <w:style w:type="paragraph" w:customStyle="1" w:styleId="5011A5539501429BBC1C9A2663B9CAFD">
    <w:name w:val="5011A5539501429BBC1C9A2663B9CAFD"/>
  </w:style>
  <w:style w:type="paragraph" w:customStyle="1" w:styleId="3C625FF0765E439B9E0553643B67FE60">
    <w:name w:val="3C625FF0765E439B9E0553643B67FE60"/>
  </w:style>
  <w:style w:type="paragraph" w:customStyle="1" w:styleId="670996D9C32D454BB4C1C78138D1D4A6">
    <w:name w:val="670996D9C32D454BB4C1C78138D1D4A6"/>
  </w:style>
  <w:style w:type="paragraph" w:customStyle="1" w:styleId="8ED01E21E9574728A0CB72D5671FDB23">
    <w:name w:val="8ED01E21E9574728A0CB72D5671FDB23"/>
  </w:style>
  <w:style w:type="paragraph" w:customStyle="1" w:styleId="2EE4270A07594DBCAAE5AB934834B292">
    <w:name w:val="2EE4270A07594DBCAAE5AB934834B292"/>
  </w:style>
  <w:style w:type="paragraph" w:customStyle="1" w:styleId="89D72E0F106240F499C608220EFD1F16">
    <w:name w:val="89D72E0F106240F499C608220EFD1F16"/>
  </w:style>
  <w:style w:type="paragraph" w:customStyle="1" w:styleId="D3F6E9FE0A354ADF9883DB5D214E5CA8">
    <w:name w:val="D3F6E9FE0A354ADF9883DB5D214E5CA8"/>
  </w:style>
  <w:style w:type="paragraph" w:customStyle="1" w:styleId="FC9785989364497DAB6E03A0D38685EA">
    <w:name w:val="FC9785989364497DAB6E03A0D38685EA"/>
  </w:style>
  <w:style w:type="paragraph" w:customStyle="1" w:styleId="55705635D23D481294E8D23571E4095C">
    <w:name w:val="55705635D23D481294E8D23571E4095C"/>
  </w:style>
  <w:style w:type="paragraph" w:customStyle="1" w:styleId="288DE77B610446999A3A05F8E58DBA02">
    <w:name w:val="288DE77B610446999A3A05F8E58DBA02"/>
  </w:style>
  <w:style w:type="paragraph" w:customStyle="1" w:styleId="024F8C07BDD748E2B407C80333A37930">
    <w:name w:val="024F8C07BDD748E2B407C80333A37930"/>
  </w:style>
  <w:style w:type="paragraph" w:customStyle="1" w:styleId="B960FA2F4DE74E7FA5F3BA100C864409">
    <w:name w:val="B960FA2F4DE74E7FA5F3BA100C864409"/>
  </w:style>
  <w:style w:type="paragraph" w:customStyle="1" w:styleId="4F7C643DC115439BA9845871EC6BCF95">
    <w:name w:val="4F7C643DC115439BA9845871EC6BCF95"/>
  </w:style>
  <w:style w:type="paragraph" w:customStyle="1" w:styleId="F51D97E076654465AD4C5C875A32B957">
    <w:name w:val="F51D97E076654465AD4C5C875A32B957"/>
    <w:rsid w:val="00D45D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A3252-8AB1-4D70-AEF1-9F4360D8A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0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keywords/>
  <dc:description>Avinash J</dc:description>
  <cp:lastModifiedBy>dell</cp:lastModifiedBy>
  <cp:revision>2</cp:revision>
  <dcterms:created xsi:type="dcterms:W3CDTF">2024-08-05T18:16:00Z</dcterms:created>
  <dcterms:modified xsi:type="dcterms:W3CDTF">2024-08-05T18:16:00Z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